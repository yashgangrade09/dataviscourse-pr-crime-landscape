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r>
        <w:t>The Crime Landscape of Salt Lake City</w:t>
      </w:r>
    </w:p>
    <w:p w14:paraId="03793B73" w14:textId="77777777" w:rsidR="00837665" w:rsidRDefault="00837665" w:rsidP="00837665">
      <w:pPr>
        <w:pStyle w:val="Heading1"/>
      </w:pPr>
      <w:bookmarkStart w:id="0" w:name="_Toc529566988"/>
      <w:r>
        <w:t>Basic Information</w:t>
      </w:r>
      <w:bookmarkEnd w:id="0"/>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4B618B27" w14:textId="29DCE1B8" w:rsidR="00837665" w:rsidRDefault="00837665" w:rsidP="00B00CA9">
      <w:proofErr w:type="spellStart"/>
      <w:r>
        <w:t>Github</w:t>
      </w:r>
      <w:proofErr w:type="spellEnd"/>
      <w:r>
        <w:t xml:space="preserve"> Repository: </w:t>
      </w:r>
      <w:hyperlink r:id="rId11">
        <w:r w:rsidRPr="48308E1D">
          <w:rPr>
            <w:rStyle w:val="Hyperlink"/>
          </w:rPr>
          <w:t>https://github.com/yashgangrade09/dataviscourse-pr-crime-landscape.git</w:t>
        </w:r>
        <w:r>
          <w:br/>
        </w:r>
      </w:hyperlink>
    </w:p>
    <w:sdt>
      <w:sdtPr>
        <w:rPr>
          <w:rFonts w:asciiTheme="minorHAnsi" w:eastAsiaTheme="minorEastAsia" w:hAnsiTheme="minorHAnsi" w:cstheme="minorBidi"/>
          <w:b w:val="0"/>
          <w:bCs w:val="0"/>
          <w:smallCaps w:val="0"/>
          <w:sz w:val="22"/>
          <w:szCs w:val="22"/>
        </w:rPr>
        <w:id w:val="-629012267"/>
        <w:docPartObj>
          <w:docPartGallery w:val="Table of Contents"/>
          <w:docPartUnique/>
        </w:docPartObj>
      </w:sdtPr>
      <w:sdtEndPr>
        <w:rPr>
          <w:noProof/>
        </w:rPr>
      </w:sdtEndPr>
      <w:sdtContent>
        <w:p w14:paraId="46E38120" w14:textId="34FF4D74" w:rsidR="00DC2667" w:rsidRDefault="00DC2667">
          <w:pPr>
            <w:pStyle w:val="TOCHeading"/>
          </w:pPr>
          <w:r>
            <w:t>Contents</w:t>
          </w:r>
        </w:p>
        <w:p w14:paraId="4D82C60B" w14:textId="46331AAF" w:rsidR="00DC2667" w:rsidRDefault="00DC266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9566988" w:history="1">
            <w:r w:rsidRPr="00BA257A">
              <w:rPr>
                <w:rStyle w:val="Hyperlink"/>
                <w:noProof/>
              </w:rPr>
              <w:t>Basic Information</w:t>
            </w:r>
            <w:r>
              <w:rPr>
                <w:noProof/>
                <w:webHidden/>
              </w:rPr>
              <w:tab/>
            </w:r>
            <w:r>
              <w:rPr>
                <w:noProof/>
                <w:webHidden/>
              </w:rPr>
              <w:fldChar w:fldCharType="begin"/>
            </w:r>
            <w:r>
              <w:rPr>
                <w:noProof/>
                <w:webHidden/>
              </w:rPr>
              <w:instrText xml:space="preserve"> PAGEREF _Toc529566988 \h </w:instrText>
            </w:r>
            <w:r>
              <w:rPr>
                <w:noProof/>
                <w:webHidden/>
              </w:rPr>
            </w:r>
            <w:r>
              <w:rPr>
                <w:noProof/>
                <w:webHidden/>
              </w:rPr>
              <w:fldChar w:fldCharType="separate"/>
            </w:r>
            <w:r w:rsidR="00502357">
              <w:rPr>
                <w:noProof/>
                <w:webHidden/>
              </w:rPr>
              <w:t>1</w:t>
            </w:r>
            <w:r>
              <w:rPr>
                <w:noProof/>
                <w:webHidden/>
              </w:rPr>
              <w:fldChar w:fldCharType="end"/>
            </w:r>
          </w:hyperlink>
        </w:p>
        <w:p w14:paraId="2CF48524" w14:textId="7A1675A0" w:rsidR="00DC2667" w:rsidRDefault="00A44E14">
          <w:pPr>
            <w:pStyle w:val="TOC1"/>
            <w:tabs>
              <w:tab w:val="right" w:leader="dot" w:pos="9350"/>
            </w:tabs>
            <w:rPr>
              <w:noProof/>
            </w:rPr>
          </w:pPr>
          <w:hyperlink w:anchor="_Toc529566989" w:history="1">
            <w:r w:rsidR="00DC2667" w:rsidRPr="00BA257A">
              <w:rPr>
                <w:rStyle w:val="Hyperlink"/>
                <w:noProof/>
              </w:rPr>
              <w:t>Motivation</w:t>
            </w:r>
            <w:r w:rsidR="00DC2667">
              <w:rPr>
                <w:noProof/>
                <w:webHidden/>
              </w:rPr>
              <w:tab/>
            </w:r>
            <w:r w:rsidR="00DC2667">
              <w:rPr>
                <w:noProof/>
                <w:webHidden/>
              </w:rPr>
              <w:fldChar w:fldCharType="begin"/>
            </w:r>
            <w:r w:rsidR="00DC2667">
              <w:rPr>
                <w:noProof/>
                <w:webHidden/>
              </w:rPr>
              <w:instrText xml:space="preserve"> PAGEREF _Toc529566989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3BA47432" w14:textId="30C0CA97" w:rsidR="00DC2667" w:rsidRDefault="00A44E14">
          <w:pPr>
            <w:pStyle w:val="TOC1"/>
            <w:tabs>
              <w:tab w:val="right" w:leader="dot" w:pos="9350"/>
            </w:tabs>
            <w:rPr>
              <w:noProof/>
            </w:rPr>
          </w:pPr>
          <w:hyperlink w:anchor="_Toc529566990" w:history="1">
            <w:r w:rsidR="00DC2667" w:rsidRPr="00BA257A">
              <w:rPr>
                <w:rStyle w:val="Hyperlink"/>
                <w:noProof/>
              </w:rPr>
              <w:t>Questions</w:t>
            </w:r>
            <w:r w:rsidR="00DC2667">
              <w:rPr>
                <w:noProof/>
                <w:webHidden/>
              </w:rPr>
              <w:tab/>
            </w:r>
            <w:r w:rsidR="00DC2667">
              <w:rPr>
                <w:noProof/>
                <w:webHidden/>
              </w:rPr>
              <w:fldChar w:fldCharType="begin"/>
            </w:r>
            <w:r w:rsidR="00DC2667">
              <w:rPr>
                <w:noProof/>
                <w:webHidden/>
              </w:rPr>
              <w:instrText xml:space="preserve"> PAGEREF _Toc529566990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2F0A6BE5" w14:textId="0B996202" w:rsidR="00DC2667" w:rsidRDefault="00A44E14">
          <w:pPr>
            <w:pStyle w:val="TOC1"/>
            <w:tabs>
              <w:tab w:val="right" w:leader="dot" w:pos="9350"/>
            </w:tabs>
            <w:rPr>
              <w:noProof/>
            </w:rPr>
          </w:pPr>
          <w:hyperlink w:anchor="_Toc529566991" w:history="1">
            <w:r w:rsidR="00DC2667" w:rsidRPr="00BA257A">
              <w:rPr>
                <w:rStyle w:val="Hyperlink"/>
                <w:noProof/>
              </w:rPr>
              <w:t>Data Collection and Processing</w:t>
            </w:r>
            <w:r w:rsidR="00DC2667">
              <w:rPr>
                <w:noProof/>
                <w:webHidden/>
              </w:rPr>
              <w:tab/>
            </w:r>
            <w:r w:rsidR="00DC2667">
              <w:rPr>
                <w:noProof/>
                <w:webHidden/>
              </w:rPr>
              <w:fldChar w:fldCharType="begin"/>
            </w:r>
            <w:r w:rsidR="00DC2667">
              <w:rPr>
                <w:noProof/>
                <w:webHidden/>
              </w:rPr>
              <w:instrText xml:space="preserve"> PAGEREF _Toc529566991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3DD9FFD7" w14:textId="519025D7" w:rsidR="00DC2667" w:rsidRDefault="00A44E14">
          <w:pPr>
            <w:pStyle w:val="TOC1"/>
            <w:tabs>
              <w:tab w:val="right" w:leader="dot" w:pos="9350"/>
            </w:tabs>
            <w:rPr>
              <w:noProof/>
            </w:rPr>
          </w:pPr>
          <w:hyperlink w:anchor="_Toc529566992" w:history="1">
            <w:r w:rsidR="00DC2667" w:rsidRPr="00BA257A">
              <w:rPr>
                <w:rStyle w:val="Hyperlink"/>
                <w:noProof/>
              </w:rPr>
              <w:t>Implementation</w:t>
            </w:r>
            <w:r w:rsidR="00DC2667">
              <w:rPr>
                <w:noProof/>
                <w:webHidden/>
              </w:rPr>
              <w:tab/>
            </w:r>
            <w:r w:rsidR="00DC2667">
              <w:rPr>
                <w:noProof/>
                <w:webHidden/>
              </w:rPr>
              <w:fldChar w:fldCharType="begin"/>
            </w:r>
            <w:r w:rsidR="00DC2667">
              <w:rPr>
                <w:noProof/>
                <w:webHidden/>
              </w:rPr>
              <w:instrText xml:space="preserve"> PAGEREF _Toc529566992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6F38B82A" w14:textId="3D717A1E" w:rsidR="00DC2667" w:rsidRDefault="00A44E14">
          <w:pPr>
            <w:pStyle w:val="TOC2"/>
            <w:tabs>
              <w:tab w:val="right" w:leader="dot" w:pos="9350"/>
            </w:tabs>
            <w:rPr>
              <w:noProof/>
            </w:rPr>
          </w:pPr>
          <w:hyperlink w:anchor="_Toc529566993" w:history="1">
            <w:r w:rsidR="00DC2667" w:rsidRPr="00BA257A">
              <w:rPr>
                <w:rStyle w:val="Hyperlink"/>
                <w:noProof/>
              </w:rPr>
              <w:t>Page Structure</w:t>
            </w:r>
            <w:r w:rsidR="00DC2667">
              <w:rPr>
                <w:noProof/>
                <w:webHidden/>
              </w:rPr>
              <w:tab/>
            </w:r>
            <w:r w:rsidR="00DC2667">
              <w:rPr>
                <w:noProof/>
                <w:webHidden/>
              </w:rPr>
              <w:fldChar w:fldCharType="begin"/>
            </w:r>
            <w:r w:rsidR="00DC2667">
              <w:rPr>
                <w:noProof/>
                <w:webHidden/>
              </w:rPr>
              <w:instrText xml:space="preserve"> PAGEREF _Toc529566993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6DFE1406" w14:textId="0F96DBFD" w:rsidR="00DC2667" w:rsidRDefault="00A44E14">
          <w:pPr>
            <w:pStyle w:val="TOC2"/>
            <w:tabs>
              <w:tab w:val="right" w:leader="dot" w:pos="9350"/>
            </w:tabs>
            <w:rPr>
              <w:noProof/>
            </w:rPr>
          </w:pPr>
          <w:hyperlink w:anchor="_Toc529566994" w:history="1">
            <w:r w:rsidR="00DC2667" w:rsidRPr="00BA257A">
              <w:rPr>
                <w:rStyle w:val="Hyperlink"/>
                <w:noProof/>
              </w:rPr>
              <w:t>Year Slider</w:t>
            </w:r>
            <w:r w:rsidR="00DC2667">
              <w:rPr>
                <w:noProof/>
                <w:webHidden/>
              </w:rPr>
              <w:tab/>
            </w:r>
            <w:r w:rsidR="00DC2667">
              <w:rPr>
                <w:noProof/>
                <w:webHidden/>
              </w:rPr>
              <w:fldChar w:fldCharType="begin"/>
            </w:r>
            <w:r w:rsidR="00DC2667">
              <w:rPr>
                <w:noProof/>
                <w:webHidden/>
              </w:rPr>
              <w:instrText xml:space="preserve"> PAGEREF _Toc529566994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47531241" w14:textId="04324984" w:rsidR="00DC2667" w:rsidRDefault="00A44E14">
          <w:pPr>
            <w:pStyle w:val="TOC2"/>
            <w:tabs>
              <w:tab w:val="right" w:leader="dot" w:pos="9350"/>
            </w:tabs>
            <w:rPr>
              <w:noProof/>
            </w:rPr>
          </w:pPr>
          <w:hyperlink w:anchor="_Toc529566995" w:history="1">
            <w:r w:rsidR="00DC2667" w:rsidRPr="00BA257A">
              <w:rPr>
                <w:rStyle w:val="Hyperlink"/>
                <w:noProof/>
              </w:rPr>
              <w:t>Map View</w:t>
            </w:r>
            <w:r w:rsidR="00DC2667">
              <w:rPr>
                <w:noProof/>
                <w:webHidden/>
              </w:rPr>
              <w:tab/>
            </w:r>
            <w:r w:rsidR="00DC2667">
              <w:rPr>
                <w:noProof/>
                <w:webHidden/>
              </w:rPr>
              <w:fldChar w:fldCharType="begin"/>
            </w:r>
            <w:r w:rsidR="00DC2667">
              <w:rPr>
                <w:noProof/>
                <w:webHidden/>
              </w:rPr>
              <w:instrText xml:space="preserve"> PAGEREF _Toc529566995 \h </w:instrText>
            </w:r>
            <w:r w:rsidR="00DC2667">
              <w:rPr>
                <w:noProof/>
                <w:webHidden/>
              </w:rPr>
            </w:r>
            <w:r w:rsidR="00DC2667">
              <w:rPr>
                <w:noProof/>
                <w:webHidden/>
              </w:rPr>
              <w:fldChar w:fldCharType="separate"/>
            </w:r>
            <w:r w:rsidR="00502357">
              <w:rPr>
                <w:noProof/>
                <w:webHidden/>
              </w:rPr>
              <w:t>4</w:t>
            </w:r>
            <w:r w:rsidR="00DC2667">
              <w:rPr>
                <w:noProof/>
                <w:webHidden/>
              </w:rPr>
              <w:fldChar w:fldCharType="end"/>
            </w:r>
          </w:hyperlink>
        </w:p>
        <w:p w14:paraId="58F02CFD" w14:textId="2C35BA7E" w:rsidR="00DC2667" w:rsidRDefault="00A44E14">
          <w:pPr>
            <w:pStyle w:val="TOC2"/>
            <w:tabs>
              <w:tab w:val="right" w:leader="dot" w:pos="9350"/>
            </w:tabs>
            <w:rPr>
              <w:noProof/>
            </w:rPr>
          </w:pPr>
          <w:hyperlink w:anchor="_Toc529566996" w:history="1">
            <w:r w:rsidR="00DC2667" w:rsidRPr="00BA257A">
              <w:rPr>
                <w:rStyle w:val="Hyperlink"/>
                <w:noProof/>
              </w:rPr>
              <w:t>Selection View</w:t>
            </w:r>
            <w:r w:rsidR="00DC2667">
              <w:rPr>
                <w:noProof/>
                <w:webHidden/>
              </w:rPr>
              <w:tab/>
            </w:r>
            <w:r w:rsidR="00DC2667">
              <w:rPr>
                <w:noProof/>
                <w:webHidden/>
              </w:rPr>
              <w:fldChar w:fldCharType="begin"/>
            </w:r>
            <w:r w:rsidR="00DC2667">
              <w:rPr>
                <w:noProof/>
                <w:webHidden/>
              </w:rPr>
              <w:instrText xml:space="preserve"> PAGEREF _Toc529566996 \h </w:instrText>
            </w:r>
            <w:r w:rsidR="00DC2667">
              <w:rPr>
                <w:noProof/>
                <w:webHidden/>
              </w:rPr>
            </w:r>
            <w:r w:rsidR="00DC2667">
              <w:rPr>
                <w:noProof/>
                <w:webHidden/>
              </w:rPr>
              <w:fldChar w:fldCharType="separate"/>
            </w:r>
            <w:r w:rsidR="00502357">
              <w:rPr>
                <w:noProof/>
                <w:webHidden/>
              </w:rPr>
              <w:t>6</w:t>
            </w:r>
            <w:r w:rsidR="00DC2667">
              <w:rPr>
                <w:noProof/>
                <w:webHidden/>
              </w:rPr>
              <w:fldChar w:fldCharType="end"/>
            </w:r>
          </w:hyperlink>
        </w:p>
        <w:p w14:paraId="10FADCE6" w14:textId="52728BC2" w:rsidR="00DC2667" w:rsidRDefault="00A44E14">
          <w:pPr>
            <w:pStyle w:val="TOC2"/>
            <w:tabs>
              <w:tab w:val="right" w:leader="dot" w:pos="9350"/>
            </w:tabs>
            <w:rPr>
              <w:noProof/>
            </w:rPr>
          </w:pPr>
          <w:hyperlink w:anchor="_Toc529566997" w:history="1">
            <w:r w:rsidR="00DC2667" w:rsidRPr="00BA257A">
              <w:rPr>
                <w:rStyle w:val="Hyperlink"/>
                <w:noProof/>
              </w:rPr>
              <w:t>Summary View</w:t>
            </w:r>
            <w:r w:rsidR="00DC2667">
              <w:rPr>
                <w:noProof/>
                <w:webHidden/>
              </w:rPr>
              <w:tab/>
            </w:r>
            <w:r w:rsidR="00DC2667">
              <w:rPr>
                <w:noProof/>
                <w:webHidden/>
              </w:rPr>
              <w:fldChar w:fldCharType="begin"/>
            </w:r>
            <w:r w:rsidR="00DC2667">
              <w:rPr>
                <w:noProof/>
                <w:webHidden/>
              </w:rPr>
              <w:instrText xml:space="preserve"> PAGEREF _Toc529566997 \h </w:instrText>
            </w:r>
            <w:r w:rsidR="00DC2667">
              <w:rPr>
                <w:noProof/>
                <w:webHidden/>
              </w:rPr>
            </w:r>
            <w:r w:rsidR="00DC2667">
              <w:rPr>
                <w:noProof/>
                <w:webHidden/>
              </w:rPr>
              <w:fldChar w:fldCharType="separate"/>
            </w:r>
            <w:r w:rsidR="00502357">
              <w:rPr>
                <w:noProof/>
                <w:webHidden/>
              </w:rPr>
              <w:t>6</w:t>
            </w:r>
            <w:r w:rsidR="00DC2667">
              <w:rPr>
                <w:noProof/>
                <w:webHidden/>
              </w:rPr>
              <w:fldChar w:fldCharType="end"/>
            </w:r>
          </w:hyperlink>
        </w:p>
        <w:p w14:paraId="02F9281E" w14:textId="342ED0FF" w:rsidR="00DC2667" w:rsidRDefault="00A44E14">
          <w:pPr>
            <w:pStyle w:val="TOC2"/>
            <w:tabs>
              <w:tab w:val="right" w:leader="dot" w:pos="9350"/>
            </w:tabs>
            <w:rPr>
              <w:noProof/>
            </w:rPr>
          </w:pPr>
          <w:hyperlink w:anchor="_Toc529566998" w:history="1">
            <w:r w:rsidR="00DC2667" w:rsidRPr="00BA257A">
              <w:rPr>
                <w:rStyle w:val="Hyperlink"/>
                <w:noProof/>
              </w:rPr>
              <w:t>Statistics View</w:t>
            </w:r>
            <w:r w:rsidR="00DC2667">
              <w:rPr>
                <w:noProof/>
                <w:webHidden/>
              </w:rPr>
              <w:tab/>
            </w:r>
            <w:r w:rsidR="00DC2667">
              <w:rPr>
                <w:noProof/>
                <w:webHidden/>
              </w:rPr>
              <w:fldChar w:fldCharType="begin"/>
            </w:r>
            <w:r w:rsidR="00DC2667">
              <w:rPr>
                <w:noProof/>
                <w:webHidden/>
              </w:rPr>
              <w:instrText xml:space="preserve"> PAGEREF _Toc529566998 \h </w:instrText>
            </w:r>
            <w:r w:rsidR="00DC2667">
              <w:rPr>
                <w:noProof/>
                <w:webHidden/>
              </w:rPr>
            </w:r>
            <w:r w:rsidR="00DC2667">
              <w:rPr>
                <w:noProof/>
                <w:webHidden/>
              </w:rPr>
              <w:fldChar w:fldCharType="separate"/>
            </w:r>
            <w:r w:rsidR="00502357">
              <w:rPr>
                <w:noProof/>
                <w:webHidden/>
              </w:rPr>
              <w:t>7</w:t>
            </w:r>
            <w:r w:rsidR="00DC2667">
              <w:rPr>
                <w:noProof/>
                <w:webHidden/>
              </w:rPr>
              <w:fldChar w:fldCharType="end"/>
            </w:r>
          </w:hyperlink>
        </w:p>
        <w:p w14:paraId="2B84C218" w14:textId="45F9210C" w:rsidR="00DC2667" w:rsidRDefault="00A44E14">
          <w:pPr>
            <w:pStyle w:val="TOC1"/>
            <w:tabs>
              <w:tab w:val="right" w:leader="dot" w:pos="9350"/>
            </w:tabs>
            <w:rPr>
              <w:noProof/>
            </w:rPr>
          </w:pPr>
          <w:hyperlink w:anchor="_Toc529566999" w:history="1">
            <w:r w:rsidR="00DC2667" w:rsidRPr="00BA257A">
              <w:rPr>
                <w:rStyle w:val="Hyperlink"/>
                <w:noProof/>
              </w:rPr>
              <w:t>Appendix – Proposal Images</w:t>
            </w:r>
            <w:r w:rsidR="00DC2667">
              <w:rPr>
                <w:noProof/>
                <w:webHidden/>
              </w:rPr>
              <w:tab/>
            </w:r>
            <w:r w:rsidR="00DC2667">
              <w:rPr>
                <w:noProof/>
                <w:webHidden/>
              </w:rPr>
              <w:fldChar w:fldCharType="begin"/>
            </w:r>
            <w:r w:rsidR="00DC2667">
              <w:rPr>
                <w:noProof/>
                <w:webHidden/>
              </w:rPr>
              <w:instrText xml:space="preserve"> PAGEREF _Toc529566999 \h </w:instrText>
            </w:r>
            <w:r w:rsidR="00DC2667">
              <w:rPr>
                <w:noProof/>
                <w:webHidden/>
              </w:rPr>
            </w:r>
            <w:r w:rsidR="00DC2667">
              <w:rPr>
                <w:noProof/>
                <w:webHidden/>
              </w:rPr>
              <w:fldChar w:fldCharType="separate"/>
            </w:r>
            <w:r w:rsidR="00502357">
              <w:rPr>
                <w:noProof/>
                <w:webHidden/>
              </w:rPr>
              <w:t>8</w:t>
            </w:r>
            <w:r w:rsidR="00DC2667">
              <w:rPr>
                <w:noProof/>
                <w:webHidden/>
              </w:rPr>
              <w:fldChar w:fldCharType="end"/>
            </w:r>
          </w:hyperlink>
        </w:p>
        <w:p w14:paraId="20DD7DBF" w14:textId="5DE1A838" w:rsidR="00DC2667" w:rsidRDefault="00DC2667">
          <w:r>
            <w:rPr>
              <w:b/>
              <w:bCs/>
              <w:noProof/>
            </w:rPr>
            <w:fldChar w:fldCharType="end"/>
          </w:r>
        </w:p>
      </w:sdtContent>
    </w:sdt>
    <w:p w14:paraId="19CC19E0" w14:textId="77777777" w:rsidR="00DC2667" w:rsidRDefault="00DC2667" w:rsidP="00B00CA9"/>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bookmarkStart w:id="1" w:name="_Toc529566989"/>
      <w:r w:rsidRPr="48308E1D">
        <w:lastRenderedPageBreak/>
        <w:t>Motivation</w:t>
      </w:r>
      <w:bookmarkEnd w:id="1"/>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2">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bookmarkStart w:id="2" w:name="_Toc529566990"/>
      <w:r>
        <w:t>Questions</w:t>
      </w:r>
      <w:bookmarkEnd w:id="2"/>
    </w:p>
    <w:p w14:paraId="3E019485" w14:textId="27755CE8" w:rsidR="00837665" w:rsidRDefault="00837665" w:rsidP="00837665">
      <w:pPr>
        <w:jc w:val="both"/>
      </w:pPr>
      <w:r>
        <w:t>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59CF61A" w:rsidR="00837665" w:rsidRDefault="00837665" w:rsidP="00837665">
      <w:pPr>
        <w:pStyle w:val="ListParagraph"/>
        <w:numPr>
          <w:ilvl w:val="0"/>
          <w:numId w:val="39"/>
        </w:numPr>
        <w:jc w:val="both"/>
      </w:pPr>
      <w:r>
        <w:t xml:space="preserve">Are there any crimes </w:t>
      </w:r>
      <w:r w:rsidR="00CA5F88">
        <w:t>that</w:t>
      </w:r>
      <w:r>
        <w:t xml:space="preserve">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bookmarkStart w:id="3" w:name="_Toc529566991"/>
      <w:r>
        <w:t>Data Collection and Processing</w:t>
      </w:r>
      <w:bookmarkEnd w:id="3"/>
    </w:p>
    <w:p w14:paraId="47772388" w14:textId="77777777" w:rsidR="00837665" w:rsidRDefault="00837665" w:rsidP="00837665">
      <w:pPr>
        <w:jc w:val="both"/>
      </w:pPr>
      <w:r>
        <w:t>As we discussed before, w</w:t>
      </w:r>
      <w:r w:rsidRPr="48308E1D">
        <w:t xml:space="preserve">e are using the </w:t>
      </w:r>
      <w:hyperlink r:id="rId13">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4762BD99" w:rsidR="00837665" w:rsidRDefault="00837665" w:rsidP="00837665">
      <w:pPr>
        <w:jc w:val="both"/>
      </w:pPr>
      <w:r>
        <w:t>For data clean up, we drop the rows where any piece of vital information like X-coordinate, Y-coordinate, Location, Time etc. is not available. We also need the Latitude and Longitude information of the location of crime using the given coordinates information</w:t>
      </w:r>
      <w:r w:rsidR="00051177">
        <w:t xml:space="preserve">. </w:t>
      </w:r>
      <w:r>
        <w:t xml:space="preserve">In the data, </w:t>
      </w:r>
      <w:r w:rsidR="00BD61DA">
        <w:t>we are given X and Y coordinates which needs to be converted to Latitude and Longitude</w:t>
      </w:r>
      <w:r>
        <w:t xml:space="preserve">. </w:t>
      </w:r>
    </w:p>
    <w:p w14:paraId="10DC68A0" w14:textId="4D7720C5" w:rsidR="00837665" w:rsidRDefault="00837665" w:rsidP="00837665">
      <w:pPr>
        <w:jc w:val="both"/>
      </w:pPr>
      <w:r>
        <w:lastRenderedPageBreak/>
        <w:t xml:space="preserve">For now, to create and work with different views in visualization, we are using small subset of dataset </w:t>
      </w:r>
      <w:r w:rsidR="000C25E9">
        <w:t>for three</w:t>
      </w:r>
      <w:r>
        <w:t xml:space="preserve"> years with a few data points in each</w:t>
      </w:r>
      <w:r w:rsidR="000C25E9">
        <w:t xml:space="preserve"> file</w:t>
      </w:r>
      <w:r>
        <w:t>. We took ten data points for each year from 2008 – 2010 and then we got the latitude and longitude manually from the google maps by entering the street address.</w:t>
      </w:r>
    </w:p>
    <w:p w14:paraId="21C4D991" w14:textId="5E823EB8" w:rsidR="00122C98" w:rsidRDefault="00837665" w:rsidP="00837665">
      <w:pPr>
        <w:jc w:val="both"/>
      </w:pPr>
      <w:r>
        <w:t xml:space="preserve">For geospatial data, we tried a few different ways </w:t>
      </w:r>
      <w:r w:rsidR="0040588C">
        <w:t xml:space="preserve">to fetch and display the data </w:t>
      </w:r>
      <w:r>
        <w:t xml:space="preserve">namely </w:t>
      </w:r>
      <w:r w:rsidR="0040588C">
        <w:t xml:space="preserve">Google Maps, </w:t>
      </w:r>
      <w:r>
        <w:t xml:space="preserve">OpenStreetMap, </w:t>
      </w:r>
      <w:proofErr w:type="spellStart"/>
      <w:r>
        <w:t>OpenLayers</w:t>
      </w:r>
      <w:proofErr w:type="spellEnd"/>
      <w:r>
        <w:t xml:space="preserve"> etc. and we are finally using Leaflet library for </w:t>
      </w:r>
      <w:r w:rsidR="00D73379">
        <w:t>displaying the map.</w:t>
      </w:r>
      <w:r>
        <w:t xml:space="preserve"> This is also a mobile friendly and responsive design of the </w:t>
      </w:r>
      <w:r w:rsidR="00E669FC">
        <w:t>map,</w:t>
      </w:r>
      <w:r>
        <w:t xml:space="preserve"> so it will be beneficial and easy to use for everyone. </w:t>
      </w:r>
    </w:p>
    <w:p w14:paraId="45AD0F3B" w14:textId="77777777" w:rsidR="00122C98" w:rsidRDefault="00122C98">
      <w:pPr>
        <w:spacing w:line="259" w:lineRule="auto"/>
      </w:pPr>
      <w:r>
        <w:br w:type="page"/>
      </w:r>
    </w:p>
    <w:p w14:paraId="6754DE22" w14:textId="3B5B8E3C" w:rsidR="00837665" w:rsidRDefault="00122C98" w:rsidP="00837665">
      <w:pPr>
        <w:pStyle w:val="Heading1"/>
      </w:pPr>
      <w:r>
        <w:lastRenderedPageBreak/>
        <w:t>Design Evolution</w:t>
      </w:r>
    </w:p>
    <w:p w14:paraId="1B593654" w14:textId="77777777" w:rsidR="008A4306" w:rsidRDefault="001C4B47" w:rsidP="008A4306">
      <w:pPr>
        <w:pStyle w:val="Heading2"/>
      </w:pPr>
      <w:bookmarkStart w:id="4" w:name="_Toc529566993"/>
      <w:r>
        <w:t>Proposal Design</w:t>
      </w:r>
      <w:r w:rsidR="008A4306">
        <w:t>:</w:t>
      </w:r>
    </w:p>
    <w:p w14:paraId="4B538250" w14:textId="41317C94" w:rsidR="0064786B" w:rsidRDefault="008A4306" w:rsidP="0064786B">
      <w:pPr>
        <w:jc w:val="both"/>
      </w:pPr>
      <w:r>
        <w:t xml:space="preserve">In our main proposal design, we had three different views </w:t>
      </w:r>
      <w:r w:rsidR="0064786B">
        <w:t xml:space="preserve">namely Map View, Selection View and Statistics View to show the </w:t>
      </w:r>
      <w:r w:rsidR="0064786B">
        <w:t>yearly, monthly, weekly and hourly statistics</w:t>
      </w:r>
      <w:r w:rsidR="0064786B">
        <w:t xml:space="preserve">. </w:t>
      </w:r>
      <w:r w:rsidR="00B92B89">
        <w:t>Details of the design are as follows:</w:t>
      </w:r>
    </w:p>
    <w:p w14:paraId="5DBB09B5" w14:textId="77777777" w:rsidR="0064786B" w:rsidRDefault="0064786B" w:rsidP="0064786B">
      <w:pPr>
        <w:pStyle w:val="ListParagraph"/>
        <w:numPr>
          <w:ilvl w:val="0"/>
          <w:numId w:val="30"/>
        </w:numPr>
        <w:jc w:val="both"/>
      </w:pPr>
      <w:r w:rsidRPr="0064786B">
        <w:t>The map view shows the location points of crimes selected in selection view and time selected by the time slider. The mark used is points and channels are color (type of crime) and position (location of crime).</w:t>
      </w:r>
    </w:p>
    <w:p w14:paraId="6B704C01" w14:textId="1DC71678" w:rsidR="0064786B" w:rsidRDefault="0064786B" w:rsidP="0064786B">
      <w:pPr>
        <w:pStyle w:val="ListParagraph"/>
        <w:numPr>
          <w:ilvl w:val="0"/>
          <w:numId w:val="30"/>
        </w:numPr>
        <w:jc w:val="both"/>
      </w:pPr>
      <w:r w:rsidRPr="0064786B">
        <w:t xml:space="preserve">A time slider enables the user to see the trend of crimes over the years. On clicking the year </w:t>
      </w:r>
      <w:r w:rsidR="00B92B89" w:rsidRPr="0064786B">
        <w:t>slider,</w:t>
      </w:r>
      <w:r w:rsidRPr="0064786B">
        <w:t xml:space="preserve"> it expands to show the months for the selected year. This enables the user to visualize the crime trends on a finer scale. It collapses to show only the years when clicked again.</w:t>
      </w:r>
    </w:p>
    <w:p w14:paraId="4E20A7BE" w14:textId="77777777" w:rsidR="0064786B" w:rsidRDefault="0064786B" w:rsidP="0064786B">
      <w:pPr>
        <w:pStyle w:val="ListParagraph"/>
        <w:numPr>
          <w:ilvl w:val="0"/>
          <w:numId w:val="30"/>
        </w:numPr>
        <w:jc w:val="both"/>
      </w:pPr>
      <w:r w:rsidRPr="0064786B">
        <w:t>A selection view enables users to select the crimes they wish to visualize through checkboxes.</w:t>
      </w:r>
    </w:p>
    <w:p w14:paraId="55CFF4B8" w14:textId="77777777" w:rsidR="0064786B" w:rsidRDefault="0064786B" w:rsidP="0064786B">
      <w:pPr>
        <w:pStyle w:val="ListParagraph"/>
        <w:numPr>
          <w:ilvl w:val="0"/>
          <w:numId w:val="30"/>
        </w:numPr>
        <w:jc w:val="both"/>
      </w:pPr>
      <w:r w:rsidRPr="0064786B">
        <w:t>The map view has a semantic zooming feature with zip code level aggregation at the topmost level and blocks at the lowest level.</w:t>
      </w:r>
    </w:p>
    <w:p w14:paraId="25EC28BD" w14:textId="22851BC6" w:rsidR="0064786B" w:rsidRDefault="0064786B" w:rsidP="0064786B">
      <w:pPr>
        <w:pStyle w:val="ListParagraph"/>
        <w:numPr>
          <w:ilvl w:val="0"/>
          <w:numId w:val="30"/>
        </w:numPr>
        <w:jc w:val="both"/>
      </w:pPr>
      <w:r w:rsidRPr="0064786B">
        <w:t>The statistics view shows yearly, monthly, weekly and hourly statistics of aggregated data about selected crimes as line charts.</w:t>
      </w:r>
    </w:p>
    <w:p w14:paraId="678744E2" w14:textId="396FBD2B" w:rsidR="00B92B89" w:rsidRDefault="00B92B89" w:rsidP="0064786B">
      <w:pPr>
        <w:pStyle w:val="ListParagraph"/>
        <w:numPr>
          <w:ilvl w:val="0"/>
          <w:numId w:val="30"/>
        </w:numPr>
        <w:jc w:val="both"/>
      </w:pPr>
      <w:r>
        <w:t>All the views will be linked to each other</w:t>
      </w:r>
      <w:r w:rsidR="00341AC8">
        <w:t xml:space="preserve">. For example, clicking on crime selection view will update the map view as well as the statistics view. </w:t>
      </w:r>
      <w:r>
        <w:t xml:space="preserve"> </w:t>
      </w:r>
    </w:p>
    <w:p w14:paraId="4E6087CC" w14:textId="5B297BBD" w:rsidR="00B92B89" w:rsidRDefault="00B92B89" w:rsidP="00B92B89">
      <w:pPr>
        <w:jc w:val="both"/>
      </w:pPr>
      <w:r>
        <w:t>Our proposal design looked something like this:</w:t>
      </w:r>
    </w:p>
    <w:p w14:paraId="617CE430" w14:textId="0F4B002C" w:rsidR="00B92B89" w:rsidRPr="008A1B9C" w:rsidRDefault="00B92B89" w:rsidP="00B92B89">
      <w:pPr>
        <w:jc w:val="both"/>
      </w:pPr>
      <w:r>
        <w:rPr>
          <w:noProof/>
        </w:rPr>
        <w:drawing>
          <wp:inline distT="0" distB="0" distL="0" distR="0" wp14:anchorId="4B525FB1" wp14:editId="46E5A379">
            <wp:extent cx="5602586" cy="373266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664" cy="3734048"/>
                    </a:xfrm>
                    <a:prstGeom prst="rect">
                      <a:avLst/>
                    </a:prstGeom>
                  </pic:spPr>
                </pic:pic>
              </a:graphicData>
            </a:graphic>
          </wp:inline>
        </w:drawing>
      </w:r>
    </w:p>
    <w:p w14:paraId="3F28EC25" w14:textId="77777777" w:rsidR="00341AC8" w:rsidRDefault="001C4B47" w:rsidP="00B92B89">
      <w:pPr>
        <w:jc w:val="both"/>
      </w:pPr>
      <w:r>
        <w:br w:type="page"/>
      </w:r>
      <w:r w:rsidR="00B92B89">
        <w:rPr>
          <w:noProof/>
        </w:rPr>
        <w:lastRenderedPageBreak/>
        <w:drawing>
          <wp:inline distT="0" distB="0" distL="0" distR="0" wp14:anchorId="7EDF10C8" wp14:editId="61FE7B68">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7870"/>
                    </a:xfrm>
                    <a:prstGeom prst="rect">
                      <a:avLst/>
                    </a:prstGeom>
                  </pic:spPr>
                </pic:pic>
              </a:graphicData>
            </a:graphic>
          </wp:inline>
        </w:drawing>
      </w:r>
    </w:p>
    <w:p w14:paraId="551CA278" w14:textId="15852E2C" w:rsidR="00341AC8" w:rsidRDefault="00341AC8" w:rsidP="00341AC8">
      <w:pPr>
        <w:pStyle w:val="Heading2"/>
      </w:pPr>
      <w:r>
        <w:t>Changes and Improvements in Design over the course of project</w:t>
      </w:r>
    </w:p>
    <w:p w14:paraId="3149176A" w14:textId="3BC3A6F3" w:rsidR="000227A5" w:rsidRDefault="000227A5" w:rsidP="000227A5">
      <w:r>
        <w:br/>
        <w:t xml:space="preserve">We made quite a few changes in the design with respect </w:t>
      </w:r>
      <w:r w:rsidR="004F35BC">
        <w:t xml:space="preserve">to </w:t>
      </w:r>
      <w:r>
        <w:t xml:space="preserve">all the views. </w:t>
      </w:r>
    </w:p>
    <w:p w14:paraId="5BE87B09" w14:textId="40EEC590" w:rsidR="004F35BC" w:rsidRPr="00A16C84" w:rsidRDefault="004F35BC" w:rsidP="004F35BC">
      <w:pPr>
        <w:pStyle w:val="ListParagraph"/>
        <w:numPr>
          <w:ilvl w:val="0"/>
          <w:numId w:val="40"/>
        </w:numPr>
        <w:rPr>
          <w:b/>
        </w:rPr>
      </w:pPr>
      <w:r w:rsidRPr="00A16C84">
        <w:rPr>
          <w:b/>
        </w:rPr>
        <w:t>Map View</w:t>
      </w:r>
    </w:p>
    <w:p w14:paraId="51488158" w14:textId="77777777" w:rsidR="00A16C84" w:rsidRDefault="00A16C84" w:rsidP="00A16C84">
      <w:pPr>
        <w:ind w:left="360"/>
      </w:pPr>
      <w:r>
        <w:t xml:space="preserve">For each year, we had nearly 60000 rows in the data i.e. ~60K crimes per year. </w:t>
      </w:r>
    </w:p>
    <w:p w14:paraId="231E030D" w14:textId="12A44341" w:rsidR="00A16C84" w:rsidRDefault="00A16C84" w:rsidP="00A16C84">
      <w:pPr>
        <w:ind w:left="360"/>
      </w:pPr>
      <w:r>
        <w:t xml:space="preserve">As a first attempt, we were trying to plot all the crimes using small circles with varying opacity. But, since the density of the crimes is so high, we ended up with our map fully crowded with Data points. Also, getting relevant information from this was very difficult. </w:t>
      </w:r>
    </w:p>
    <w:p w14:paraId="42B4E084" w14:textId="4FE6C3C6" w:rsidR="00A16C84" w:rsidRDefault="00A16C84" w:rsidP="00A16C84">
      <w:pPr>
        <w:ind w:left="360"/>
      </w:pPr>
      <w:r>
        <w:t xml:space="preserve">Second, since the above design wasn’t working the way we wanted so we tried using heat maps for representing the crimes. It’s a good visualization but the problem here is, we can represent only one crime on the map if we are using a Heat Map. Thus, if the user wants to compare multiple crimes in the same year, it’s not possible in this method. </w:t>
      </w:r>
    </w:p>
    <w:p w14:paraId="62F16D40" w14:textId="14080C9B" w:rsidR="00A16C84" w:rsidRPr="000227A5" w:rsidRDefault="00A16C84" w:rsidP="00A16C84">
      <w:pPr>
        <w:ind w:left="360"/>
      </w:pPr>
      <w:r>
        <w:t>Third, we shifted to markers</w:t>
      </w:r>
      <w:bookmarkStart w:id="5" w:name="_GoBack"/>
      <w:bookmarkEnd w:id="5"/>
    </w:p>
    <w:p w14:paraId="3712B9A6" w14:textId="76311C6E" w:rsidR="00B92B89" w:rsidRDefault="00B92B89" w:rsidP="00341AC8">
      <w:r>
        <w:br w:type="page"/>
      </w:r>
    </w:p>
    <w:p w14:paraId="48B7F013" w14:textId="77777777" w:rsidR="001C4B47" w:rsidRDefault="001C4B47" w:rsidP="0064786B">
      <w:pPr>
        <w:jc w:val="both"/>
      </w:pPr>
    </w:p>
    <w:p w14:paraId="5426E39E" w14:textId="64EC4DBF" w:rsidR="00122C98" w:rsidRPr="00122C98" w:rsidRDefault="00122C98" w:rsidP="00122C98">
      <w:pPr>
        <w:pStyle w:val="Heading1"/>
      </w:pPr>
      <w:r>
        <w:t>Implementation</w:t>
      </w:r>
    </w:p>
    <w:p w14:paraId="3DDAA694" w14:textId="17DB439B" w:rsidR="00837665" w:rsidRPr="00AA73EB" w:rsidRDefault="00837665" w:rsidP="00837665">
      <w:pPr>
        <w:pStyle w:val="Heading2"/>
      </w:pPr>
      <w:r>
        <w:t>Page Structure</w:t>
      </w:r>
      <w:bookmarkEnd w:id="4"/>
    </w:p>
    <w:p w14:paraId="083548A5" w14:textId="38BBDD18" w:rsidR="00837665" w:rsidRDefault="00837665" w:rsidP="00837665">
      <w:pPr>
        <w:jc w:val="both"/>
      </w:pPr>
      <w:r>
        <w:t xml:space="preserve">We first created the basic structure of the directory </w:t>
      </w:r>
      <w:r w:rsidR="005F1778">
        <w:t>and</w:t>
      </w:r>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bookmarkStart w:id="6" w:name="_Toc529566994"/>
      <w:r>
        <w:t>Year Slider</w:t>
      </w:r>
      <w:bookmarkEnd w:id="6"/>
    </w:p>
    <w:p w14:paraId="699ADD2C" w14:textId="47D9BBA7" w:rsidR="001735C8" w:rsidRDefault="001735C8" w:rsidP="00DF03DA">
      <w:pPr>
        <w:jc w:val="both"/>
      </w:pPr>
      <w:r>
        <w:t>The visualization need</w:t>
      </w:r>
      <w:r w:rsidR="00536210">
        <w:t>s</w:t>
      </w:r>
      <w:r>
        <w:t xml:space="preserve">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29DEC782" w14:textId="6486DB49" w:rsidR="00622D2C" w:rsidRDefault="00622D2C" w:rsidP="00DF03DA">
      <w:pPr>
        <w:jc w:val="both"/>
      </w:pPr>
      <w:r>
        <w:rPr>
          <w:noProof/>
        </w:rPr>
        <w:drawing>
          <wp:inline distT="0" distB="0" distL="0" distR="0" wp14:anchorId="084AF1A6" wp14:editId="6B3B7F13">
            <wp:extent cx="5937250" cy="361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61950"/>
                    </a:xfrm>
                    <a:prstGeom prst="rect">
                      <a:avLst/>
                    </a:prstGeom>
                    <a:noFill/>
                    <a:ln>
                      <a:noFill/>
                    </a:ln>
                  </pic:spPr>
                </pic:pic>
              </a:graphicData>
            </a:graphic>
          </wp:inline>
        </w:drawing>
      </w:r>
    </w:p>
    <w:p w14:paraId="0A06FE43" w14:textId="06CAE694" w:rsidR="00142516" w:rsidRDefault="00DF03DA" w:rsidP="00DF03DA">
      <w:pPr>
        <w:pStyle w:val="Heading2"/>
      </w:pPr>
      <w:bookmarkStart w:id="7" w:name="_Toc529566995"/>
      <w:r>
        <w:lastRenderedPageBreak/>
        <w:t>Map View</w:t>
      </w:r>
      <w:bookmarkEnd w:id="7"/>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different icons to them according to the crime type. The map and the markers </w:t>
      </w:r>
      <w:r w:rsidR="002F4FFC">
        <w:t>get</w:t>
      </w:r>
      <w:r>
        <w:t xml:space="preserve"> updated if the year is 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lastRenderedPageBreak/>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2AF99B02" w:rsidR="00855982" w:rsidRDefault="00C83008" w:rsidP="003429E0">
      <w:pPr>
        <w:jc w:val="both"/>
      </w:pPr>
      <w:r>
        <w:t>W</w:t>
      </w:r>
      <w:r w:rsidR="00524673">
        <w:t xml:space="preserve">e realized that these markers are not the best way to represent the crimes in Salt Lake because with large dataset, markers will cover most of the map and thus it will become hard to infer use information from the map. </w:t>
      </w:r>
      <w:r w:rsidR="00452AF3">
        <w:t xml:space="preserve">We </w:t>
      </w:r>
      <w:r w:rsidR="00DC2667">
        <w:t>plan to</w:t>
      </w:r>
      <w:r w:rsidR="00452AF3">
        <w:t xml:space="preserve"> change the markers to heat maps or we will use</w:t>
      </w:r>
      <w:r w:rsidR="00DC2667">
        <w:t xml:space="preserve"> </w:t>
      </w:r>
      <w:proofErr w:type="gramStart"/>
      <w:r w:rsidR="00DC2667">
        <w:t>location based</w:t>
      </w:r>
      <w:proofErr w:type="gramEnd"/>
      <w:r w:rsidR="00DC2667">
        <w:t xml:space="preserve"> aggregation for</w:t>
      </w:r>
      <w:r w:rsidR="00452AF3">
        <w:t xml:space="preserve"> the markers by crime type etc. We also can try to use hue and saturation to represent different types of crimes in the clustered view.</w:t>
      </w:r>
    </w:p>
    <w:p w14:paraId="168FD3F7" w14:textId="28B0DCDF" w:rsidR="00D6314C" w:rsidRDefault="00D6314C" w:rsidP="00D6314C">
      <w:pPr>
        <w:pStyle w:val="Heading2"/>
      </w:pPr>
      <w:bookmarkStart w:id="8" w:name="_Toc529566996"/>
      <w:r>
        <w:lastRenderedPageBreak/>
        <w:t>Selection View</w:t>
      </w:r>
      <w:bookmarkEnd w:id="8"/>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3F47D440" w14:textId="1A80155A" w:rsidR="00023E7D" w:rsidRDefault="00DE08B9" w:rsidP="00023E7D">
      <w:pPr>
        <w:pStyle w:val="Caption"/>
        <w:jc w:val="center"/>
      </w:pPr>
      <w:r>
        <w:t xml:space="preserve">Example of desired </w:t>
      </w:r>
      <w:r w:rsidR="00202121">
        <w:t>S</w:t>
      </w:r>
      <w:r>
        <w:t xml:space="preserve">election </w:t>
      </w:r>
      <w:r w:rsidR="00202121">
        <w:t>V</w:t>
      </w:r>
      <w:r>
        <w:t>iew</w:t>
      </w:r>
    </w:p>
    <w:p w14:paraId="290BC91B" w14:textId="00C0B49E" w:rsidR="00F87C66" w:rsidRDefault="00F87C66" w:rsidP="00F87C66">
      <w:pPr>
        <w:pStyle w:val="Heading2"/>
      </w:pPr>
      <w:bookmarkStart w:id="9" w:name="_Toc529566997"/>
      <w:r>
        <w:t>Summary View</w:t>
      </w:r>
      <w:bookmarkEnd w:id="9"/>
    </w:p>
    <w:p w14:paraId="15EA81AC" w14:textId="76E272C9"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85A74EA" w14:textId="657C38FB" w:rsidR="00023E7D" w:rsidRDefault="00023E7D" w:rsidP="00023E7D">
      <w:pPr>
        <w:jc w:val="center"/>
      </w:pPr>
      <w:r>
        <w:rPr>
          <w:noProof/>
        </w:rPr>
        <w:lastRenderedPageBreak/>
        <w:drawing>
          <wp:inline distT="0" distB="0" distL="0" distR="0" wp14:anchorId="56D607FA" wp14:editId="5032409A">
            <wp:extent cx="2243667" cy="16827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449" cy="1685587"/>
                    </a:xfrm>
                    <a:prstGeom prst="rect">
                      <a:avLst/>
                    </a:prstGeom>
                    <a:noFill/>
                    <a:ln>
                      <a:noFill/>
                    </a:ln>
                  </pic:spPr>
                </pic:pic>
              </a:graphicData>
            </a:graphic>
          </wp:inline>
        </w:drawing>
      </w:r>
    </w:p>
    <w:p w14:paraId="591FE106" w14:textId="32E5264B" w:rsidR="00A67F78" w:rsidRDefault="00A67F78" w:rsidP="00A67F78">
      <w:pPr>
        <w:pStyle w:val="Heading2"/>
      </w:pPr>
      <w:bookmarkStart w:id="10" w:name="_Toc529566998"/>
      <w:r>
        <w:t>Statistics View</w:t>
      </w:r>
      <w:bookmarkEnd w:id="10"/>
    </w:p>
    <w:p w14:paraId="4C59C9D0" w14:textId="4CCCE242" w:rsidR="001D5E77" w:rsidRDefault="00904E54" w:rsidP="00BF1752">
      <w:pPr>
        <w:jc w:val="both"/>
      </w:pPr>
      <w:r>
        <w:t xml:space="preserve">This view uses the data from different years, months, </w:t>
      </w:r>
      <w:r w:rsidR="00C94C92">
        <w:t xml:space="preserve">days </w:t>
      </w:r>
      <w:r>
        <w:t xml:space="preserve">and even hours. </w:t>
      </w:r>
      <w:r w:rsidR="00BF1752">
        <w:t xml:space="preserve">We are creating four different line charts for Yearly, Monthly, Weekly, and Hourly statistics. </w:t>
      </w:r>
      <w:r w:rsidR="00211294">
        <w:t xml:space="preserve">Here, we will be using different colored lines to show the trend over different temporal quantities. We can compare multiple different crime and understand their correlation with each other and with different times. </w:t>
      </w:r>
      <w:r w:rsidR="00D24A18">
        <w:t xml:space="preserve">For example, we can see that traffic accidents increases in the evening time because it’s usually high traffic that time. </w:t>
      </w:r>
      <w:r w:rsidR="00DC5742">
        <w:t xml:space="preserve">We will explore more visualizations like bar chart, pie chart etc. and see which visualization conveys the information </w:t>
      </w:r>
      <w:r w:rsidR="00BF39B2">
        <w:t>in the most efficient and informative way.</w:t>
      </w:r>
    </w:p>
    <w:p w14:paraId="6B10D232" w14:textId="0B64A6FC" w:rsidR="00FB26A9" w:rsidRPr="001D5E77" w:rsidRDefault="00FB26A9" w:rsidP="00BF1752">
      <w:pPr>
        <w:jc w:val="both"/>
      </w:pPr>
      <w:r>
        <w:rPr>
          <w:noProof/>
        </w:rPr>
        <w:drawing>
          <wp:inline distT="0" distB="0" distL="0" distR="0" wp14:anchorId="47B3C86A" wp14:editId="24271BDD">
            <wp:extent cx="5943600" cy="3879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764FE1A0" w14:textId="5310223A" w:rsidR="009A2BCB" w:rsidRDefault="009A2BCB">
      <w:pPr>
        <w:spacing w:line="259" w:lineRule="auto"/>
      </w:pPr>
      <w:r>
        <w:br w:type="page"/>
      </w:r>
    </w:p>
    <w:p w14:paraId="2CFDFFF6" w14:textId="7A9233E1" w:rsidR="00490423" w:rsidRDefault="009A2BCB" w:rsidP="009A2BCB">
      <w:pPr>
        <w:pStyle w:val="Heading1"/>
      </w:pPr>
      <w:bookmarkStart w:id="11" w:name="_Toc529566999"/>
      <w:r>
        <w:lastRenderedPageBreak/>
        <w:t xml:space="preserve">Appendix </w:t>
      </w:r>
      <w:r w:rsidR="00C366B1">
        <w:t>– Proposal Images</w:t>
      </w:r>
      <w:bookmarkEnd w:id="11"/>
    </w:p>
    <w:p w14:paraId="55DD410A" w14:textId="77777777" w:rsidR="00DC4A7A" w:rsidRPr="00DC4A7A" w:rsidRDefault="00DC4A7A" w:rsidP="00DC4A7A"/>
    <w:p w14:paraId="0673497E" w14:textId="77777777" w:rsidR="00DC4A7A" w:rsidRDefault="00DC4A7A" w:rsidP="00DC4A7A">
      <w:pPr>
        <w:keepNext/>
      </w:pPr>
      <w:r>
        <w:rPr>
          <w:noProof/>
        </w:rPr>
        <w:drawing>
          <wp:inline distT="0" distB="0" distL="0" distR="0" wp14:anchorId="4647A97C" wp14:editId="463DE6C5">
            <wp:extent cx="4689043" cy="5814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6E63CB6" w14:textId="012937F8" w:rsidR="00DC4A7A" w:rsidRDefault="00DC4A7A" w:rsidP="00DC4A7A">
      <w:pPr>
        <w:pStyle w:val="Caption"/>
        <w:jc w:val="center"/>
      </w:pPr>
      <w:r>
        <w:t>Prototype 1 Design</w:t>
      </w:r>
    </w:p>
    <w:p w14:paraId="2554DD5E" w14:textId="43BD226F" w:rsidR="00AF70B4" w:rsidRDefault="00AF70B4" w:rsidP="00AF70B4"/>
    <w:p w14:paraId="49DEE603" w14:textId="072ACF9E" w:rsidR="00AF70B4" w:rsidRDefault="00AF70B4" w:rsidP="00AF70B4"/>
    <w:p w14:paraId="106BA1AA" w14:textId="0C25B241" w:rsidR="00AF70B4" w:rsidRDefault="00AF70B4">
      <w:pPr>
        <w:spacing w:line="259" w:lineRule="auto"/>
      </w:pPr>
      <w:r>
        <w:br w:type="page"/>
      </w:r>
    </w:p>
    <w:p w14:paraId="0F030A95" w14:textId="77777777" w:rsidR="00AF70B4" w:rsidRDefault="00AF70B4" w:rsidP="00AF70B4">
      <w:pPr>
        <w:keepNext/>
      </w:pPr>
      <w:r>
        <w:rPr>
          <w:b/>
          <w:bCs/>
          <w:noProof/>
        </w:rPr>
        <w:lastRenderedPageBreak/>
        <w:drawing>
          <wp:inline distT="0" distB="0" distL="0" distR="0" wp14:anchorId="61841EC0" wp14:editId="249C8A9C">
            <wp:extent cx="5493715" cy="692759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1D3423A2" w14:textId="7FEF73B8" w:rsidR="00AF70B4" w:rsidRDefault="00AF70B4" w:rsidP="00AF70B4">
      <w:pPr>
        <w:pStyle w:val="Caption"/>
        <w:jc w:val="center"/>
      </w:pPr>
      <w:r w:rsidRPr="000A2EE9">
        <w:t xml:space="preserve">Prototype </w:t>
      </w:r>
      <w:r>
        <w:t>2</w:t>
      </w:r>
      <w:r w:rsidRPr="000A2EE9">
        <w:t xml:space="preserve"> Design</w:t>
      </w:r>
    </w:p>
    <w:p w14:paraId="2037467E" w14:textId="039811F0" w:rsidR="00DA7514" w:rsidRDefault="00DA7514">
      <w:pPr>
        <w:spacing w:line="259" w:lineRule="auto"/>
      </w:pPr>
      <w:r>
        <w:br w:type="page"/>
      </w:r>
    </w:p>
    <w:p w14:paraId="50D71266" w14:textId="77777777" w:rsidR="00DA7514" w:rsidRDefault="00DA7514" w:rsidP="00DA7514">
      <w:pPr>
        <w:keepNext/>
      </w:pPr>
      <w:r>
        <w:rPr>
          <w:b/>
          <w:bCs/>
          <w:noProof/>
        </w:rPr>
        <w:lastRenderedPageBreak/>
        <w:drawing>
          <wp:inline distT="0" distB="0" distL="0" distR="0" wp14:anchorId="660531DC" wp14:editId="7056BE27">
            <wp:extent cx="5149901" cy="66293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p>
    <w:p w14:paraId="7BF4E692" w14:textId="333D962E" w:rsidR="005554BC" w:rsidRDefault="00DA7514" w:rsidP="00DA7514">
      <w:pPr>
        <w:pStyle w:val="Caption"/>
        <w:jc w:val="center"/>
      </w:pPr>
      <w:r w:rsidRPr="00B6204E">
        <w:t xml:space="preserve">Prototype </w:t>
      </w:r>
      <w:r>
        <w:t>3</w:t>
      </w:r>
      <w:r w:rsidRPr="00B6204E">
        <w:t xml:space="preserve"> Design</w:t>
      </w:r>
    </w:p>
    <w:p w14:paraId="5CB743D1" w14:textId="77777777" w:rsidR="005554BC" w:rsidRDefault="005554BC">
      <w:pPr>
        <w:spacing w:line="259" w:lineRule="auto"/>
        <w:rPr>
          <w:i/>
          <w:iCs/>
          <w:color w:val="323232" w:themeColor="text2"/>
          <w:szCs w:val="18"/>
        </w:rPr>
      </w:pPr>
      <w:r>
        <w:br w:type="page"/>
      </w:r>
    </w:p>
    <w:p w14:paraId="42723A91" w14:textId="77809D40" w:rsidR="00DA7514" w:rsidRDefault="005554BC" w:rsidP="00DA7514">
      <w:pPr>
        <w:pStyle w:val="Caption"/>
        <w:jc w:val="center"/>
      </w:pPr>
      <w:r>
        <w:rPr>
          <w:noProof/>
        </w:rPr>
        <w:lastRenderedPageBreak/>
        <w:drawing>
          <wp:inline distT="0" distB="0" distL="0" distR="0" wp14:anchorId="0398BD40" wp14:editId="3464161A">
            <wp:extent cx="5943600" cy="3959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9860"/>
                    </a:xfrm>
                    <a:prstGeom prst="rect">
                      <a:avLst/>
                    </a:prstGeom>
                  </pic:spPr>
                </pic:pic>
              </a:graphicData>
            </a:graphic>
          </wp:inline>
        </w:drawing>
      </w:r>
    </w:p>
    <w:p w14:paraId="23E02166" w14:textId="77777777" w:rsidR="005554BC" w:rsidRDefault="005554BC" w:rsidP="005554BC">
      <w:pPr>
        <w:keepNext/>
      </w:pPr>
      <w:r>
        <w:rPr>
          <w:noProof/>
        </w:rPr>
        <w:drawing>
          <wp:inline distT="0" distB="0" distL="0" distR="0" wp14:anchorId="45A1614B" wp14:editId="7B73B83B">
            <wp:extent cx="6409765"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0757" cy="2165685"/>
                    </a:xfrm>
                    <a:prstGeom prst="rect">
                      <a:avLst/>
                    </a:prstGeom>
                  </pic:spPr>
                </pic:pic>
              </a:graphicData>
            </a:graphic>
          </wp:inline>
        </w:drawing>
      </w:r>
    </w:p>
    <w:p w14:paraId="1C1D8ACD" w14:textId="06BECC9A" w:rsidR="005554BC" w:rsidRPr="005554BC" w:rsidRDefault="005554BC" w:rsidP="005554BC">
      <w:pPr>
        <w:pStyle w:val="Caption"/>
        <w:jc w:val="center"/>
        <w:rPr>
          <w:b/>
        </w:rPr>
      </w:pPr>
      <w:r w:rsidRPr="005554BC">
        <w:rPr>
          <w:b/>
        </w:rPr>
        <w:t>Final Design</w:t>
      </w:r>
    </w:p>
    <w:sectPr w:rsidR="005554BC" w:rsidRPr="005554BC" w:rsidSect="00855982">
      <w:footerReference w:type="defaul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C576D" w14:textId="77777777" w:rsidR="00A44E14" w:rsidRDefault="00A44E14" w:rsidP="00855982">
      <w:pPr>
        <w:spacing w:after="0" w:line="240" w:lineRule="auto"/>
      </w:pPr>
      <w:r>
        <w:separator/>
      </w:r>
    </w:p>
  </w:endnote>
  <w:endnote w:type="continuationSeparator" w:id="0">
    <w:p w14:paraId="752CDB40" w14:textId="77777777" w:rsidR="00A44E14" w:rsidRDefault="00A44E14"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65393" w14:textId="77777777" w:rsidR="00A44E14" w:rsidRDefault="00A44E14" w:rsidP="00855982">
      <w:pPr>
        <w:spacing w:after="0" w:line="240" w:lineRule="auto"/>
      </w:pPr>
      <w:r>
        <w:separator/>
      </w:r>
    </w:p>
  </w:footnote>
  <w:footnote w:type="continuationSeparator" w:id="0">
    <w:p w14:paraId="52EED578" w14:textId="77777777" w:rsidR="00A44E14" w:rsidRDefault="00A44E14"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0D7818"/>
    <w:multiLevelType w:val="hybridMultilevel"/>
    <w:tmpl w:val="68E82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9"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1"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5"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6"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7"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8"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0"/>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1"/>
  </w:num>
  <w:num w:numId="30">
    <w:abstractNumId w:val="27"/>
  </w:num>
  <w:num w:numId="31">
    <w:abstractNumId w:val="28"/>
  </w:num>
  <w:num w:numId="32">
    <w:abstractNumId w:val="24"/>
  </w:num>
  <w:num w:numId="33">
    <w:abstractNumId w:val="22"/>
  </w:num>
  <w:num w:numId="34">
    <w:abstractNumId w:val="11"/>
  </w:num>
  <w:num w:numId="35">
    <w:abstractNumId w:val="26"/>
  </w:num>
  <w:num w:numId="36">
    <w:abstractNumId w:val="20"/>
  </w:num>
  <w:num w:numId="37">
    <w:abstractNumId w:val="18"/>
  </w:num>
  <w:num w:numId="38">
    <w:abstractNumId w:val="25"/>
  </w:num>
  <w:num w:numId="39">
    <w:abstractNumId w:val="1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227A5"/>
    <w:rsid w:val="00023E7D"/>
    <w:rsid w:val="00035D4E"/>
    <w:rsid w:val="00051177"/>
    <w:rsid w:val="0005416A"/>
    <w:rsid w:val="000C25E9"/>
    <w:rsid w:val="000D6A30"/>
    <w:rsid w:val="000E0474"/>
    <w:rsid w:val="00122C98"/>
    <w:rsid w:val="00142516"/>
    <w:rsid w:val="001735C8"/>
    <w:rsid w:val="001C19D9"/>
    <w:rsid w:val="001C4B47"/>
    <w:rsid w:val="001D4362"/>
    <w:rsid w:val="001D5E77"/>
    <w:rsid w:val="00202121"/>
    <w:rsid w:val="0020299A"/>
    <w:rsid w:val="00211294"/>
    <w:rsid w:val="002F4FFC"/>
    <w:rsid w:val="00330A53"/>
    <w:rsid w:val="00341AC8"/>
    <w:rsid w:val="003429E0"/>
    <w:rsid w:val="00346ECF"/>
    <w:rsid w:val="003C1ABF"/>
    <w:rsid w:val="0040588C"/>
    <w:rsid w:val="004351A0"/>
    <w:rsid w:val="00452AF3"/>
    <w:rsid w:val="0048650B"/>
    <w:rsid w:val="00490423"/>
    <w:rsid w:val="004F35BC"/>
    <w:rsid w:val="00502357"/>
    <w:rsid w:val="00524673"/>
    <w:rsid w:val="00536210"/>
    <w:rsid w:val="005554BC"/>
    <w:rsid w:val="005E44C4"/>
    <w:rsid w:val="005F1778"/>
    <w:rsid w:val="00607AFE"/>
    <w:rsid w:val="00622D2C"/>
    <w:rsid w:val="0064046B"/>
    <w:rsid w:val="0064786B"/>
    <w:rsid w:val="00701531"/>
    <w:rsid w:val="00730CD1"/>
    <w:rsid w:val="00753EDD"/>
    <w:rsid w:val="007621FC"/>
    <w:rsid w:val="0078213F"/>
    <w:rsid w:val="007833A7"/>
    <w:rsid w:val="00804A56"/>
    <w:rsid w:val="00837665"/>
    <w:rsid w:val="00855982"/>
    <w:rsid w:val="008A4306"/>
    <w:rsid w:val="00904E54"/>
    <w:rsid w:val="00963CBD"/>
    <w:rsid w:val="009A2BCB"/>
    <w:rsid w:val="00A10484"/>
    <w:rsid w:val="00A16C84"/>
    <w:rsid w:val="00A44E14"/>
    <w:rsid w:val="00A67F78"/>
    <w:rsid w:val="00AA3DBD"/>
    <w:rsid w:val="00AF70B4"/>
    <w:rsid w:val="00B00CA9"/>
    <w:rsid w:val="00B92B89"/>
    <w:rsid w:val="00BB4D64"/>
    <w:rsid w:val="00BD61DA"/>
    <w:rsid w:val="00BF1752"/>
    <w:rsid w:val="00BF39B2"/>
    <w:rsid w:val="00C366B1"/>
    <w:rsid w:val="00C70746"/>
    <w:rsid w:val="00C76C64"/>
    <w:rsid w:val="00C83008"/>
    <w:rsid w:val="00C864AE"/>
    <w:rsid w:val="00C94C92"/>
    <w:rsid w:val="00CA5F88"/>
    <w:rsid w:val="00CB33CB"/>
    <w:rsid w:val="00D24A18"/>
    <w:rsid w:val="00D6314C"/>
    <w:rsid w:val="00D73379"/>
    <w:rsid w:val="00DA7514"/>
    <w:rsid w:val="00DC2667"/>
    <w:rsid w:val="00DC4A7A"/>
    <w:rsid w:val="00DC5742"/>
    <w:rsid w:val="00DD574A"/>
    <w:rsid w:val="00DE08B9"/>
    <w:rsid w:val="00DF03DA"/>
    <w:rsid w:val="00E025C9"/>
    <w:rsid w:val="00E601B3"/>
    <w:rsid w:val="00E669FC"/>
    <w:rsid w:val="00F408E8"/>
    <w:rsid w:val="00F87C66"/>
    <w:rsid w:val="00F93E89"/>
    <w:rsid w:val="00FA36E7"/>
    <w:rsid w:val="00FA4D07"/>
    <w:rsid w:val="00FA6311"/>
    <w:rsid w:val="00FA7E00"/>
    <w:rsid w:val="00FB26A9"/>
    <w:rsid w:val="00FD262C"/>
    <w:rsid w:val="00FE38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 w:type="paragraph" w:styleId="TOC1">
    <w:name w:val="toc 1"/>
    <w:basedOn w:val="Normal"/>
    <w:next w:val="Normal"/>
    <w:autoRedefine/>
    <w:uiPriority w:val="39"/>
    <w:unhideWhenUsed/>
    <w:rsid w:val="00DC2667"/>
    <w:pPr>
      <w:spacing w:after="100"/>
    </w:pPr>
  </w:style>
  <w:style w:type="paragraph" w:styleId="TOC2">
    <w:name w:val="toc 2"/>
    <w:basedOn w:val="Normal"/>
    <w:next w:val="Normal"/>
    <w:autoRedefine/>
    <w:uiPriority w:val="39"/>
    <w:unhideWhenUsed/>
    <w:rsid w:val="00DC26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data.utah.gov/Public-Safety/SALT-LAKE-CITY-POLICE-CASES-2016/trgz-4r9d" TargetMode="Externa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opendata.utah.gov/"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yashgangrade09/dataviscourse-pr-crime-landscape.git"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Gangrad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0FC9E8A-2380-457F-AC6B-618692D7D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176</TotalTime>
  <Pages>14</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Yash Gangrade</cp:lastModifiedBy>
  <cp:revision>152</cp:revision>
  <cp:lastPrinted>2018-11-10T05:48:00Z</cp:lastPrinted>
  <dcterms:created xsi:type="dcterms:W3CDTF">2018-11-10T03:30:00Z</dcterms:created>
  <dcterms:modified xsi:type="dcterms:W3CDTF">2018-11-30T21:36:00Z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